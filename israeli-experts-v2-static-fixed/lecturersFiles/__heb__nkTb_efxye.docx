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2E55" w:rsidRDefault="00BA06C9" w:rsidP="00BA06C9">
      <w:pPr>
        <w:jc w:val="right"/>
        <w:rPr>
          <w:rtl/>
        </w:rPr>
      </w:pPr>
      <w:bookmarkStart w:id="0" w:name="_GoBack"/>
      <w:bookmarkEnd w:id="0"/>
      <w:r>
        <w:rPr>
          <w:rFonts w:hint="cs"/>
          <w:rtl/>
        </w:rPr>
        <w:t>‏</w:t>
      </w:r>
      <w:r>
        <w:rPr>
          <w:rtl/>
        </w:rPr>
        <w:t>11/03/2018</w:t>
      </w:r>
    </w:p>
    <w:p w:rsidR="00BA06C9" w:rsidRDefault="00BA06C9" w:rsidP="0044071A">
      <w:pPr>
        <w:rPr>
          <w:rtl/>
        </w:rPr>
      </w:pPr>
    </w:p>
    <w:p w:rsidR="00BA06C9" w:rsidRDefault="000C18C8" w:rsidP="000C18C8">
      <w:pPr>
        <w:rPr>
          <w:rtl/>
        </w:rPr>
      </w:pPr>
      <w:r>
        <w:rPr>
          <w:rFonts w:hint="cs"/>
          <w:rtl/>
        </w:rPr>
        <w:t>עו"</w:t>
      </w:r>
      <w:r w:rsidR="00BA06C9">
        <w:rPr>
          <w:rFonts w:hint="cs"/>
          <w:rtl/>
        </w:rPr>
        <w:t xml:space="preserve">ד עודד לופט </w:t>
      </w:r>
    </w:p>
    <w:p w:rsidR="00BA06C9" w:rsidRDefault="00BA06C9" w:rsidP="0044071A">
      <w:pPr>
        <w:rPr>
          <w:u w:val="single"/>
          <w:rtl/>
        </w:rPr>
      </w:pPr>
      <w:r w:rsidRPr="00BA06C9">
        <w:rPr>
          <w:rFonts w:hint="cs"/>
          <w:u w:val="single"/>
          <w:rtl/>
        </w:rPr>
        <w:t>המכון הישראלי לחוות דעת מומחים ובוררים</w:t>
      </w:r>
    </w:p>
    <w:p w:rsidR="000C18C8" w:rsidRDefault="000C18C8" w:rsidP="0044071A">
      <w:pPr>
        <w:rPr>
          <w:u w:val="single"/>
          <w:rtl/>
        </w:rPr>
      </w:pPr>
    </w:p>
    <w:p w:rsidR="000C18C8" w:rsidRDefault="000C18C8" w:rsidP="001A1ED9">
      <w:pPr>
        <w:jc w:val="center"/>
        <w:rPr>
          <w:rtl/>
        </w:rPr>
      </w:pPr>
      <w:r>
        <w:rPr>
          <w:rFonts w:hint="cs"/>
          <w:rtl/>
        </w:rPr>
        <w:t xml:space="preserve">הנדון: </w:t>
      </w:r>
      <w:r w:rsidRPr="001A1ED9">
        <w:rPr>
          <w:rFonts w:hint="cs"/>
          <w:b/>
          <w:bCs/>
          <w:u w:val="single"/>
          <w:rtl/>
        </w:rPr>
        <w:t>קורס עדים מומחים ובוררים מש</w:t>
      </w:r>
      <w:r w:rsidR="001A1ED9" w:rsidRPr="001A1ED9">
        <w:rPr>
          <w:rFonts w:hint="cs"/>
          <w:b/>
          <w:bCs/>
          <w:u w:val="single"/>
          <w:rtl/>
        </w:rPr>
        <w:t>ול</w:t>
      </w:r>
      <w:r w:rsidRPr="001A1ED9">
        <w:rPr>
          <w:rFonts w:hint="cs"/>
          <w:b/>
          <w:bCs/>
          <w:u w:val="single"/>
          <w:rtl/>
        </w:rPr>
        <w:t xml:space="preserve">ב </w:t>
      </w:r>
      <w:r w:rsidRPr="001A1ED9">
        <w:rPr>
          <w:b/>
          <w:bCs/>
          <w:u w:val="single"/>
          <w:rtl/>
        </w:rPr>
        <w:t>–</w:t>
      </w:r>
      <w:r w:rsidRPr="001A1ED9">
        <w:rPr>
          <w:rFonts w:hint="cs"/>
          <w:b/>
          <w:bCs/>
          <w:u w:val="single"/>
          <w:rtl/>
        </w:rPr>
        <w:t xml:space="preserve"> מחזור מ"ג   -   תודות</w:t>
      </w:r>
    </w:p>
    <w:p w:rsidR="001A1ED9" w:rsidRDefault="001A1ED9" w:rsidP="001A1ED9">
      <w:pPr>
        <w:jc w:val="center"/>
        <w:rPr>
          <w:rtl/>
        </w:rPr>
      </w:pPr>
    </w:p>
    <w:p w:rsidR="000C18C8" w:rsidRDefault="000C18C8" w:rsidP="000C18C8">
      <w:pPr>
        <w:jc w:val="center"/>
        <w:rPr>
          <w:rtl/>
        </w:rPr>
      </w:pPr>
    </w:p>
    <w:p w:rsidR="000C18C8" w:rsidRDefault="000C18C8" w:rsidP="00E37054">
      <w:pPr>
        <w:rPr>
          <w:rtl/>
        </w:rPr>
      </w:pPr>
      <w:r>
        <w:rPr>
          <w:rFonts w:hint="cs"/>
          <w:rtl/>
        </w:rPr>
        <w:t xml:space="preserve">ברצוני להודות לך עו"ד עודד על </w:t>
      </w:r>
      <w:r w:rsidR="00E37054">
        <w:rPr>
          <w:rFonts w:hint="cs"/>
          <w:rtl/>
        </w:rPr>
        <w:t>שהצעת לי להימנות</w:t>
      </w:r>
      <w:r>
        <w:rPr>
          <w:rFonts w:hint="cs"/>
          <w:rtl/>
        </w:rPr>
        <w:t xml:space="preserve"> על המשתלמים במחזור </w:t>
      </w:r>
      <w:proofErr w:type="spellStart"/>
      <w:r>
        <w:rPr>
          <w:rFonts w:hint="cs"/>
          <w:rtl/>
        </w:rPr>
        <w:t>מ'ג</w:t>
      </w:r>
      <w:proofErr w:type="spellEnd"/>
      <w:r>
        <w:rPr>
          <w:rFonts w:hint="cs"/>
          <w:rtl/>
        </w:rPr>
        <w:t xml:space="preserve"> (נובמבר 17-מרץ 18)</w:t>
      </w:r>
    </w:p>
    <w:p w:rsidR="000C18C8" w:rsidRDefault="000C18C8" w:rsidP="000C18C8">
      <w:pPr>
        <w:rPr>
          <w:rtl/>
        </w:rPr>
      </w:pPr>
    </w:p>
    <w:p w:rsidR="000C18C8" w:rsidRDefault="00003DA1" w:rsidP="003934AE">
      <w:pPr>
        <w:rPr>
          <w:rtl/>
        </w:rPr>
      </w:pPr>
      <w:r>
        <w:rPr>
          <w:rFonts w:hint="cs"/>
          <w:rtl/>
        </w:rPr>
        <w:t xml:space="preserve">ההשתלמות כללה 12 </w:t>
      </w:r>
      <w:r w:rsidR="000C18C8">
        <w:rPr>
          <w:rFonts w:hint="cs"/>
          <w:rtl/>
        </w:rPr>
        <w:t xml:space="preserve"> מפגשים, מרביתם מעניינים </w:t>
      </w:r>
      <w:r w:rsidR="001A1ED9">
        <w:rPr>
          <w:rFonts w:hint="cs"/>
          <w:rtl/>
        </w:rPr>
        <w:t>ואפקטיביים</w:t>
      </w:r>
    </w:p>
    <w:p w:rsidR="000C18C8" w:rsidRDefault="000C18C8" w:rsidP="000C18C8">
      <w:pPr>
        <w:rPr>
          <w:rtl/>
        </w:rPr>
      </w:pPr>
    </w:p>
    <w:p w:rsidR="000C18C8" w:rsidRDefault="00003DA1" w:rsidP="00003DA1">
      <w:pPr>
        <w:rPr>
          <w:rtl/>
        </w:rPr>
      </w:pPr>
      <w:r>
        <w:rPr>
          <w:rFonts w:hint="cs"/>
          <w:rtl/>
        </w:rPr>
        <w:t>ההשתלמות הועברה בהנחיית</w:t>
      </w:r>
      <w:r w:rsidR="000C18C8">
        <w:rPr>
          <w:rFonts w:hint="cs"/>
          <w:rtl/>
        </w:rPr>
        <w:t xml:space="preserve"> מרצים מהטובים ומהבכירים בתחומם </w:t>
      </w:r>
    </w:p>
    <w:p w:rsidR="000C18C8" w:rsidRDefault="000C18C8" w:rsidP="000C18C8">
      <w:pPr>
        <w:rPr>
          <w:rtl/>
        </w:rPr>
      </w:pPr>
    </w:p>
    <w:p w:rsidR="000C18C8" w:rsidRDefault="00003DA1" w:rsidP="000C18C8">
      <w:pPr>
        <w:rPr>
          <w:rtl/>
        </w:rPr>
      </w:pPr>
      <w:r>
        <w:rPr>
          <w:rFonts w:hint="cs"/>
          <w:rtl/>
        </w:rPr>
        <w:t xml:space="preserve">חוויתי </w:t>
      </w:r>
      <w:r w:rsidR="000C18C8">
        <w:rPr>
          <w:rFonts w:hint="cs"/>
          <w:rtl/>
        </w:rPr>
        <w:t xml:space="preserve">למידה שבסיומה אני מצוידת ב'ארגז תובנות' </w:t>
      </w:r>
      <w:r>
        <w:rPr>
          <w:rFonts w:hint="cs"/>
          <w:rtl/>
        </w:rPr>
        <w:t xml:space="preserve">שבבסיסו </w:t>
      </w:r>
      <w:r w:rsidR="001A1ED9">
        <w:rPr>
          <w:rFonts w:hint="cs"/>
          <w:rtl/>
        </w:rPr>
        <w:t>דגשים ביחס ל;</w:t>
      </w:r>
      <w:r w:rsidR="000C18C8">
        <w:rPr>
          <w:rFonts w:hint="cs"/>
          <w:rtl/>
        </w:rPr>
        <w:t xml:space="preserve"> גישה מקצועית, מפוקחת, מוצנעת ומסורה </w:t>
      </w:r>
    </w:p>
    <w:p w:rsidR="001A1ED9" w:rsidRDefault="001A1ED9" w:rsidP="000C18C8">
      <w:pPr>
        <w:rPr>
          <w:rtl/>
        </w:rPr>
      </w:pPr>
    </w:p>
    <w:p w:rsidR="001A1ED9" w:rsidRDefault="001A1ED9" w:rsidP="00003DA1">
      <w:pPr>
        <w:rPr>
          <w:rtl/>
        </w:rPr>
      </w:pPr>
      <w:r>
        <w:rPr>
          <w:rFonts w:hint="cs"/>
          <w:rtl/>
        </w:rPr>
        <w:t xml:space="preserve">ככלל, </w:t>
      </w:r>
      <w:r w:rsidR="00003DA1">
        <w:rPr>
          <w:rFonts w:hint="cs"/>
          <w:rtl/>
        </w:rPr>
        <w:t>ביחס ל:</w:t>
      </w:r>
      <w:r>
        <w:rPr>
          <w:rFonts w:hint="cs"/>
          <w:rtl/>
        </w:rPr>
        <w:t xml:space="preserve">השתלמויות/קורסים/מסלולי </w:t>
      </w:r>
      <w:r w:rsidR="00003DA1">
        <w:rPr>
          <w:rFonts w:hint="cs"/>
          <w:rtl/>
        </w:rPr>
        <w:t>ה</w:t>
      </w:r>
      <w:r>
        <w:rPr>
          <w:rFonts w:hint="cs"/>
          <w:rtl/>
        </w:rPr>
        <w:t xml:space="preserve">למידה אותם עברתי במרוצת שנותיי כבוגרת, אני יכולה לציין הארות </w:t>
      </w:r>
      <w:r w:rsidR="00003DA1">
        <w:rPr>
          <w:rFonts w:hint="cs"/>
          <w:rtl/>
        </w:rPr>
        <w:t xml:space="preserve">כמו גם </w:t>
      </w:r>
      <w:r w:rsidR="00E37054">
        <w:rPr>
          <w:rFonts w:hint="cs"/>
          <w:rtl/>
        </w:rPr>
        <w:t xml:space="preserve"> </w:t>
      </w:r>
      <w:r>
        <w:rPr>
          <w:rFonts w:hint="cs"/>
          <w:rtl/>
        </w:rPr>
        <w:t>הערות</w:t>
      </w:r>
    </w:p>
    <w:p w:rsidR="001A1ED9" w:rsidRDefault="001A1ED9" w:rsidP="000C18C8">
      <w:pPr>
        <w:rPr>
          <w:rtl/>
        </w:rPr>
      </w:pPr>
    </w:p>
    <w:p w:rsidR="001A1ED9" w:rsidRPr="000C18C8" w:rsidRDefault="00003DA1" w:rsidP="00003DA1">
      <w:pPr>
        <w:rPr>
          <w:rtl/>
        </w:rPr>
      </w:pPr>
      <w:r>
        <w:rPr>
          <w:rFonts w:hint="cs"/>
          <w:rtl/>
        </w:rPr>
        <w:t xml:space="preserve">אני מוצאת את ההשתלמות מעשירה </w:t>
      </w:r>
    </w:p>
    <w:p w:rsidR="009B272A" w:rsidRDefault="009B272A" w:rsidP="0044071A">
      <w:pPr>
        <w:rPr>
          <w:rtl/>
        </w:rPr>
      </w:pPr>
    </w:p>
    <w:p w:rsidR="009B272A" w:rsidRDefault="009B272A" w:rsidP="0044071A">
      <w:pPr>
        <w:rPr>
          <w:rtl/>
        </w:rPr>
      </w:pPr>
    </w:p>
    <w:p w:rsidR="009B272A" w:rsidRDefault="00003DA1" w:rsidP="0044071A">
      <w:pPr>
        <w:rPr>
          <w:rtl/>
        </w:rPr>
      </w:pPr>
      <w:r>
        <w:rPr>
          <w:b/>
          <w:bCs/>
          <w:noProof/>
        </w:rPr>
        <w:drawing>
          <wp:inline distT="0" distB="0" distL="0" distR="0" wp14:anchorId="7C7E5A4E" wp14:editId="165B628B">
            <wp:extent cx="2750820" cy="582124"/>
            <wp:effectExtent l="0" t="0" r="0" b="889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457" cy="58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272A" w:rsidRDefault="00003DA1" w:rsidP="00003DA1">
      <w:pPr>
        <w:rPr>
          <w:rtl/>
        </w:rPr>
      </w:pPr>
      <w:r>
        <w:rPr>
          <w:rFonts w:hint="cs"/>
          <w:rtl/>
        </w:rPr>
        <w:t>אורית שלף, גרפולוגית משפטית</w:t>
      </w:r>
    </w:p>
    <w:sectPr w:rsidR="009B272A" w:rsidSect="00525680">
      <w:headerReference w:type="default" r:id="rId8"/>
      <w:footerReference w:type="default" r:id="rId9"/>
      <w:pgSz w:w="11906" w:h="16838"/>
      <w:pgMar w:top="720" w:right="720" w:bottom="720" w:left="720" w:header="709" w:footer="283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1079" w:rsidRDefault="00451079" w:rsidP="009F035A">
      <w:pPr>
        <w:spacing w:after="0" w:line="240" w:lineRule="auto"/>
      </w:pPr>
      <w:r>
        <w:separator/>
      </w:r>
    </w:p>
  </w:endnote>
  <w:endnote w:type="continuationSeparator" w:id="0">
    <w:p w:rsidR="00451079" w:rsidRDefault="00451079" w:rsidP="009F0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035A" w:rsidRDefault="00E23AA7">
    <w:pPr>
      <w:pStyle w:val="Footer"/>
    </w:pPr>
    <w:r>
      <w:rPr>
        <w:noProof/>
      </w:rPr>
      <w:drawing>
        <wp:inline distT="0" distB="0" distL="0" distR="0">
          <wp:extent cx="5273675" cy="287020"/>
          <wp:effectExtent l="0" t="0" r="3175" b="0"/>
          <wp:docPr id="2" name="תמונה 2" descr="bott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ott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3675" cy="287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1079" w:rsidRDefault="00451079" w:rsidP="009F035A">
      <w:pPr>
        <w:spacing w:after="0" w:line="240" w:lineRule="auto"/>
      </w:pPr>
      <w:r>
        <w:separator/>
      </w:r>
    </w:p>
  </w:footnote>
  <w:footnote w:type="continuationSeparator" w:id="0">
    <w:p w:rsidR="00451079" w:rsidRDefault="00451079" w:rsidP="009F0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035A" w:rsidRDefault="00E23AA7">
    <w:pPr>
      <w:pStyle w:val="Header"/>
      <w:rPr>
        <w:rtl/>
      </w:rPr>
    </w:pPr>
    <w:r>
      <w:rPr>
        <w:rFonts w:hint="cs"/>
        <w:noProof/>
      </w:rPr>
      <w:drawing>
        <wp:inline distT="0" distB="0" distL="0" distR="0">
          <wp:extent cx="1972800" cy="554400"/>
          <wp:effectExtent l="0" t="0" r="8890" b="0"/>
          <wp:docPr id="1" name="תמונה 1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2800" cy="55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F10D7" w:rsidRDefault="00FF10D7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1A1959"/>
    <w:multiLevelType w:val="hybridMultilevel"/>
    <w:tmpl w:val="60483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B562F79"/>
    <w:multiLevelType w:val="hybridMultilevel"/>
    <w:tmpl w:val="6B5AEE68"/>
    <w:lvl w:ilvl="0" w:tplc="BE5AF3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AA7"/>
    <w:rsid w:val="00003DA1"/>
    <w:rsid w:val="000048A0"/>
    <w:rsid w:val="00084873"/>
    <w:rsid w:val="000C18C8"/>
    <w:rsid w:val="00114671"/>
    <w:rsid w:val="00136495"/>
    <w:rsid w:val="00184AA3"/>
    <w:rsid w:val="0019585C"/>
    <w:rsid w:val="001A1ED9"/>
    <w:rsid w:val="003600A3"/>
    <w:rsid w:val="003934AE"/>
    <w:rsid w:val="00432E55"/>
    <w:rsid w:val="0044071A"/>
    <w:rsid w:val="00451079"/>
    <w:rsid w:val="00453F44"/>
    <w:rsid w:val="00463FA1"/>
    <w:rsid w:val="00525680"/>
    <w:rsid w:val="00563D92"/>
    <w:rsid w:val="00567536"/>
    <w:rsid w:val="0057114F"/>
    <w:rsid w:val="005A18AD"/>
    <w:rsid w:val="00604D99"/>
    <w:rsid w:val="00604F19"/>
    <w:rsid w:val="0063554C"/>
    <w:rsid w:val="00683671"/>
    <w:rsid w:val="006A341A"/>
    <w:rsid w:val="006C11FC"/>
    <w:rsid w:val="00705C5B"/>
    <w:rsid w:val="00716B53"/>
    <w:rsid w:val="00784514"/>
    <w:rsid w:val="0088367F"/>
    <w:rsid w:val="008E4CCB"/>
    <w:rsid w:val="00912E92"/>
    <w:rsid w:val="009B272A"/>
    <w:rsid w:val="009F035A"/>
    <w:rsid w:val="00AE0FE3"/>
    <w:rsid w:val="00AE6CD9"/>
    <w:rsid w:val="00B15109"/>
    <w:rsid w:val="00B473FD"/>
    <w:rsid w:val="00B74A8E"/>
    <w:rsid w:val="00BA06C9"/>
    <w:rsid w:val="00BE2EFE"/>
    <w:rsid w:val="00C02E3A"/>
    <w:rsid w:val="00C23BF3"/>
    <w:rsid w:val="00C32DC0"/>
    <w:rsid w:val="00D32D72"/>
    <w:rsid w:val="00E22A68"/>
    <w:rsid w:val="00E23AA7"/>
    <w:rsid w:val="00E37054"/>
    <w:rsid w:val="00EB53ED"/>
    <w:rsid w:val="00F36D04"/>
    <w:rsid w:val="00F52359"/>
    <w:rsid w:val="00FF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E51C260-77D0-44B4-BD87-E62C60F5C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035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35A"/>
  </w:style>
  <w:style w:type="paragraph" w:styleId="Footer">
    <w:name w:val="footer"/>
    <w:basedOn w:val="Normal"/>
    <w:link w:val="FooterChar"/>
    <w:uiPriority w:val="99"/>
    <w:unhideWhenUsed/>
    <w:rsid w:val="009F035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35A"/>
  </w:style>
  <w:style w:type="paragraph" w:styleId="BalloonText">
    <w:name w:val="Balloon Text"/>
    <w:basedOn w:val="Normal"/>
    <w:link w:val="BalloonTextChar"/>
    <w:uiPriority w:val="99"/>
    <w:semiHidden/>
    <w:unhideWhenUsed/>
    <w:rsid w:val="009F03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F035A"/>
    <w:rPr>
      <w:rFonts w:ascii="Tahoma" w:hAnsi="Tahoma" w:cs="Tahoma"/>
      <w:sz w:val="16"/>
      <w:szCs w:val="16"/>
    </w:rPr>
  </w:style>
  <w:style w:type="paragraph" w:customStyle="1" w:styleId="a">
    <w:name w:val="מלא"/>
    <w:basedOn w:val="Normal"/>
    <w:rsid w:val="00FF10D7"/>
    <w:pPr>
      <w:keepNext/>
      <w:tabs>
        <w:tab w:val="left" w:pos="851"/>
        <w:tab w:val="left" w:pos="1701"/>
        <w:tab w:val="left" w:pos="2552"/>
        <w:tab w:val="left" w:pos="3402"/>
        <w:tab w:val="left" w:pos="4253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David"/>
      <w:sz w:val="20"/>
      <w:szCs w:val="24"/>
      <w:lang w:eastAsia="he-IL"/>
    </w:rPr>
  </w:style>
  <w:style w:type="paragraph" w:styleId="ListParagraph">
    <w:name w:val="List Paragraph"/>
    <w:basedOn w:val="Normal"/>
    <w:uiPriority w:val="34"/>
    <w:qFormat/>
    <w:rsid w:val="00FF10D7"/>
    <w:pPr>
      <w:bidi w:val="0"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Local%20Settings\Temporary%20Internet%20Files\Content.Outlook\ZGT8H4KK\&#1514;&#1489;&#1504;&#1497;&#1514;%20A4%20&#1488;&#1493;&#1512;&#1497;&#1514;%20&#1513;&#1500;&#1507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תבנית A4 אורית שלף.dot</Template>
  <TotalTime>1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orit</dc:creator>
  <cp:keywords/>
  <cp:lastModifiedBy>oded luft</cp:lastModifiedBy>
  <cp:revision>2</cp:revision>
  <dcterms:created xsi:type="dcterms:W3CDTF">2018-03-11T13:18:00Z</dcterms:created>
  <dcterms:modified xsi:type="dcterms:W3CDTF">2018-03-11T13:18:00Z</dcterms:modified>
</cp:coreProperties>
</file>